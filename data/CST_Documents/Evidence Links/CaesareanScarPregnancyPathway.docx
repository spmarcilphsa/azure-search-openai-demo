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1D6" w:rsidRDefault="009351D6" w:rsidP="005B4EA0">
      <w:pPr>
        <w:tabs>
          <w:tab w:val="left" w:pos="3420"/>
        </w:tabs>
        <w:rPr>
          <w:sz w:val="2"/>
          <w:szCs w:val="2"/>
        </w:rPr>
      </w:pPr>
    </w:p>
    <w:p w:rsidR="004844BA" w:rsidRPr="00A00CF5" w:rsidRDefault="004844BA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</w:p>
    <w:p w:rsidR="00CC6B86" w:rsidRDefault="00A00CF5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</w:p>
    <w:p w:rsidR="00A00CF5" w:rsidRDefault="00A00CF5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  <w:bookmarkStart w:id="0" w:name="_GoBack"/>
      <w:r w:rsidRPr="005A3678">
        <w:rPr>
          <w:rFonts w:ascii="Arial Narrow" w:hAnsi="Arial Narrow"/>
          <w:sz w:val="22"/>
          <w:szCs w:val="22"/>
        </w:rPr>
        <w:t>Caesarean scar pregnancy pathway</w:t>
      </w:r>
      <w:bookmarkEnd w:id="0"/>
    </w:p>
    <w:p w:rsidR="00A00CF5" w:rsidRDefault="00A00CF5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</w:p>
    <w:p w:rsidR="00A00CF5" w:rsidRDefault="00AF6978" w:rsidP="005B4EA0">
      <w:pPr>
        <w:tabs>
          <w:tab w:val="left" w:pos="3420"/>
        </w:tabs>
        <w:rPr>
          <w:rFonts w:ascii="Arial Narrow" w:hAnsi="Arial Narrow"/>
          <w:sz w:val="22"/>
          <w:szCs w:val="22"/>
        </w:rPr>
      </w:pPr>
      <w:r w:rsidRPr="00E52DD5">
        <w:rPr>
          <w:rFonts w:ascii="Arial Narrow" w:hAnsi="Arial Narrow"/>
          <w:noProof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9" o:spid="_x0000_i1025" type="#_x0000_t75" style="width:475.2pt;height:707.4pt;visibility:visible">
            <v:imagedata r:id="rId7" o:title=""/>
          </v:shape>
        </w:pict>
      </w:r>
    </w:p>
    <w:sectPr w:rsidR="00A00CF5" w:rsidSect="00441CAE">
      <w:type w:val="continuous"/>
      <w:pgSz w:w="12240" w:h="15840" w:code="1"/>
      <w:pgMar w:top="284" w:right="578" w:bottom="244" w:left="1355" w:header="72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B62" w:rsidRDefault="00531B62">
      <w:r>
        <w:separator/>
      </w:r>
    </w:p>
  </w:endnote>
  <w:endnote w:type="continuationSeparator" w:id="0">
    <w:p w:rsidR="00531B62" w:rsidRDefault="00531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  <w:embedRegular r:id="rId1" w:fontKey="{87157871-1B03-468E-8182-501497BA717A}"/>
    <w:embedBold r:id="rId2" w:fontKey="{5FA59A90-D066-4FB1-9ED1-951F889BD2F3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769BDD13-1A38-428D-825E-8C4E9AAADC67}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  <w:embedRegular r:id="rId4" w:fontKey="{BFB293C3-8B1E-4D6C-9DBC-14E53440EE6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B9AAB32C-04FE-497E-8B11-E670FAEC29FD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0AF78AD8-376A-499A-9290-0713668A67E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6CC53E7-D35B-4149-9CBA-77A906D570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176219F8-38C4-40A1-86FE-7EB56464B4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B62" w:rsidRDefault="00531B62">
      <w:r>
        <w:separator/>
      </w:r>
    </w:p>
  </w:footnote>
  <w:footnote w:type="continuationSeparator" w:id="0">
    <w:p w:rsidR="00531B62" w:rsidRDefault="00531B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lvl w:ilvl="0">
      <w:start w:val="1"/>
      <w:numFmt w:val="decimal"/>
      <w:pStyle w:val="Level1"/>
      <w:lvlText w:val="%1."/>
      <w:lvlJc w:val="left"/>
      <w:pPr>
        <w:tabs>
          <w:tab w:val="num" w:pos="1244"/>
        </w:tabs>
        <w:ind w:left="1244" w:hanging="146"/>
      </w:p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4C694A"/>
    <w:multiLevelType w:val="hybridMultilevel"/>
    <w:tmpl w:val="0EE4A3D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25C6E"/>
    <w:multiLevelType w:val="hybridMultilevel"/>
    <w:tmpl w:val="658C1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F4436"/>
    <w:multiLevelType w:val="hybridMultilevel"/>
    <w:tmpl w:val="09EE5E68"/>
    <w:lvl w:ilvl="0" w:tplc="B1BE493E">
      <w:numFmt w:val="bullet"/>
      <w:lvlText w:val="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3278D"/>
    <w:multiLevelType w:val="hybridMultilevel"/>
    <w:tmpl w:val="041ABF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F4602"/>
    <w:multiLevelType w:val="singleLevel"/>
    <w:tmpl w:val="97F0593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</w:rPr>
    </w:lvl>
  </w:abstractNum>
  <w:abstractNum w:abstractNumId="6" w15:restartNumberingAfterBreak="0">
    <w:nsid w:val="11A21CD9"/>
    <w:multiLevelType w:val="hybridMultilevel"/>
    <w:tmpl w:val="33221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27F96"/>
    <w:multiLevelType w:val="multilevel"/>
    <w:tmpl w:val="06BEE802"/>
    <w:lvl w:ilvl="0">
      <w:start w:val="365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eastAsia="Times New Roman" w:hAnsi="Wingding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F1E1B"/>
    <w:multiLevelType w:val="hybridMultilevel"/>
    <w:tmpl w:val="669E36B6"/>
    <w:lvl w:ilvl="0" w:tplc="B6184182">
      <w:start w:val="4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8AA6AC7"/>
    <w:multiLevelType w:val="hybridMultilevel"/>
    <w:tmpl w:val="90EE6A88"/>
    <w:lvl w:ilvl="0" w:tplc="B6C2B0E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8F22AEB"/>
    <w:multiLevelType w:val="singleLevel"/>
    <w:tmpl w:val="77DEE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 w15:restartNumberingAfterBreak="0">
    <w:nsid w:val="1A3D4D7E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2" w15:restartNumberingAfterBreak="0">
    <w:nsid w:val="1D5A4E89"/>
    <w:multiLevelType w:val="hybridMultilevel"/>
    <w:tmpl w:val="9930658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EFE2D64"/>
    <w:multiLevelType w:val="hybridMultilevel"/>
    <w:tmpl w:val="BA98FCC2"/>
    <w:lvl w:ilvl="0" w:tplc="536CC7E4">
      <w:start w:val="1"/>
      <w:numFmt w:val="bullet"/>
      <w:lvlText w:val=""/>
      <w:lvlJc w:val="left"/>
      <w:pPr>
        <w:ind w:left="1641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2361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14" w15:restartNumberingAfterBreak="0">
    <w:nsid w:val="1F2037B4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22A54E51"/>
    <w:multiLevelType w:val="hybridMultilevel"/>
    <w:tmpl w:val="9D764CC0"/>
    <w:lvl w:ilvl="0" w:tplc="D0F2632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F0A30"/>
    <w:multiLevelType w:val="hybridMultilevel"/>
    <w:tmpl w:val="06BEE802"/>
    <w:lvl w:ilvl="0" w:tplc="AA121582">
      <w:start w:val="365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172370"/>
    <w:multiLevelType w:val="singleLevel"/>
    <w:tmpl w:val="97F0593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</w:rPr>
    </w:lvl>
  </w:abstractNum>
  <w:abstractNum w:abstractNumId="18" w15:restartNumberingAfterBreak="0">
    <w:nsid w:val="2BD95D75"/>
    <w:multiLevelType w:val="singleLevel"/>
    <w:tmpl w:val="4472190E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9" w15:restartNumberingAfterBreak="0">
    <w:nsid w:val="2C980FF2"/>
    <w:multiLevelType w:val="hybridMultilevel"/>
    <w:tmpl w:val="C3C4C59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772E06"/>
    <w:multiLevelType w:val="hybridMultilevel"/>
    <w:tmpl w:val="6AB2AAF6"/>
    <w:lvl w:ilvl="0" w:tplc="E52C5468">
      <w:start w:val="1"/>
      <w:numFmt w:val="lowerLetter"/>
      <w:lvlText w:val="%1)"/>
      <w:lvlJc w:val="left"/>
      <w:pPr>
        <w:tabs>
          <w:tab w:val="num" w:pos="1095"/>
        </w:tabs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31221323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2" w15:restartNumberingAfterBreak="0">
    <w:nsid w:val="32CA25E8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3" w15:restartNumberingAfterBreak="0">
    <w:nsid w:val="33964DE0"/>
    <w:multiLevelType w:val="singleLevel"/>
    <w:tmpl w:val="AFFCCC24"/>
    <w:lvl w:ilvl="0">
      <w:start w:val="2"/>
      <w:numFmt w:val="bullet"/>
      <w:lvlText w:val="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b w:val="0"/>
        <w:i w:val="0"/>
        <w:sz w:val="20"/>
      </w:rPr>
    </w:lvl>
  </w:abstractNum>
  <w:abstractNum w:abstractNumId="24" w15:restartNumberingAfterBreak="0">
    <w:nsid w:val="3591399D"/>
    <w:multiLevelType w:val="hybridMultilevel"/>
    <w:tmpl w:val="19F06E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A559D3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6" w15:restartNumberingAfterBreak="0">
    <w:nsid w:val="3B6269D4"/>
    <w:multiLevelType w:val="singleLevel"/>
    <w:tmpl w:val="2BB06558"/>
    <w:lvl w:ilvl="0">
      <w:numFmt w:val="bullet"/>
      <w:lvlText w:val="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</w:abstractNum>
  <w:abstractNum w:abstractNumId="27" w15:restartNumberingAfterBreak="0">
    <w:nsid w:val="41E8231F"/>
    <w:multiLevelType w:val="hybridMultilevel"/>
    <w:tmpl w:val="9F4E0B9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F25A96"/>
    <w:multiLevelType w:val="hybridMultilevel"/>
    <w:tmpl w:val="00807FDE"/>
    <w:lvl w:ilvl="0" w:tplc="FFFFFFF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46A66F6"/>
    <w:multiLevelType w:val="multilevel"/>
    <w:tmpl w:val="9F4E0B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0F07E0"/>
    <w:multiLevelType w:val="multilevel"/>
    <w:tmpl w:val="33221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12F49"/>
    <w:multiLevelType w:val="hybridMultilevel"/>
    <w:tmpl w:val="5FA83F5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0BC7AA1"/>
    <w:multiLevelType w:val="hybridMultilevel"/>
    <w:tmpl w:val="89249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055DC"/>
    <w:multiLevelType w:val="singleLevel"/>
    <w:tmpl w:val="DF80E92A"/>
    <w:lvl w:ilvl="0">
      <w:start w:val="2"/>
      <w:numFmt w:val="bullet"/>
      <w:lvlText w:val="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b w:val="0"/>
        <w:i w:val="0"/>
        <w:sz w:val="20"/>
      </w:rPr>
    </w:lvl>
  </w:abstractNum>
  <w:abstractNum w:abstractNumId="34" w15:restartNumberingAfterBreak="0">
    <w:nsid w:val="548E132B"/>
    <w:multiLevelType w:val="hybridMultilevel"/>
    <w:tmpl w:val="DCE6E1EA"/>
    <w:lvl w:ilvl="0" w:tplc="BE4AD368">
      <w:start w:val="9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98B7984"/>
    <w:multiLevelType w:val="multilevel"/>
    <w:tmpl w:val="041A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113E90"/>
    <w:multiLevelType w:val="hybridMultilevel"/>
    <w:tmpl w:val="BACE0160"/>
    <w:lvl w:ilvl="0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37" w15:restartNumberingAfterBreak="0">
    <w:nsid w:val="5F7677F0"/>
    <w:multiLevelType w:val="hybridMultilevel"/>
    <w:tmpl w:val="FE6E8286"/>
    <w:lvl w:ilvl="0" w:tplc="9C1A0D56">
      <w:start w:val="5"/>
      <w:numFmt w:val="bullet"/>
      <w:lvlText w:val=""/>
      <w:lvlJc w:val="left"/>
      <w:pPr>
        <w:tabs>
          <w:tab w:val="num" w:pos="900"/>
        </w:tabs>
        <w:ind w:left="9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8" w15:restartNumberingAfterBreak="0">
    <w:nsid w:val="5FC600E0"/>
    <w:multiLevelType w:val="hybridMultilevel"/>
    <w:tmpl w:val="5DCCBA50"/>
    <w:lvl w:ilvl="0" w:tplc="7516272A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483D17"/>
    <w:multiLevelType w:val="hybridMultilevel"/>
    <w:tmpl w:val="8B282266"/>
    <w:lvl w:ilvl="0" w:tplc="AA7C06E2">
      <w:start w:val="544"/>
      <w:numFmt w:val="bullet"/>
      <w:lvlText w:val=""/>
      <w:lvlJc w:val="left"/>
      <w:pPr>
        <w:tabs>
          <w:tab w:val="num" w:pos="900"/>
        </w:tabs>
        <w:ind w:left="9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40" w15:restartNumberingAfterBreak="0">
    <w:nsid w:val="64FD0F55"/>
    <w:multiLevelType w:val="singleLevel"/>
    <w:tmpl w:val="C4709F4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 w15:restartNumberingAfterBreak="0">
    <w:nsid w:val="66132884"/>
    <w:multiLevelType w:val="multilevel"/>
    <w:tmpl w:val="8466A68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8A0162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3" w15:restartNumberingAfterBreak="0">
    <w:nsid w:val="6F473D2B"/>
    <w:multiLevelType w:val="hybridMultilevel"/>
    <w:tmpl w:val="B9EAEB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531528"/>
    <w:multiLevelType w:val="hybridMultilevel"/>
    <w:tmpl w:val="954E537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A948E6"/>
    <w:multiLevelType w:val="singleLevel"/>
    <w:tmpl w:val="AB7080AC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num w:numId="1">
    <w:abstractNumId w:val="8"/>
  </w:num>
  <w:num w:numId="2">
    <w:abstractNumId w:val="10"/>
  </w:num>
  <w:num w:numId="3">
    <w:abstractNumId w:val="18"/>
  </w:num>
  <w:num w:numId="4">
    <w:abstractNumId w:val="34"/>
  </w:num>
  <w:num w:numId="5">
    <w:abstractNumId w:val="20"/>
  </w:num>
  <w:num w:numId="6">
    <w:abstractNumId w:val="0"/>
    <w:lvlOverride w:ilvl="0">
      <w:startOverride w:val="2"/>
      <w:lvl w:ilvl="0">
        <w:start w:val="2"/>
        <w:numFmt w:val="decimal"/>
        <w:pStyle w:val="Level1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%2"/>
        <w:lvlJc w:val="left"/>
      </w:lvl>
    </w:lvlOverride>
    <w:lvlOverride w:ilvl="2">
      <w:startOverride w:val="1"/>
      <w:lvl w:ilvl="2">
        <w:start w:val="1"/>
        <w:numFmt w:val="decimal"/>
        <w:lvlText w:val="%3"/>
        <w:lvlJc w:val="left"/>
      </w:lvl>
    </w:lvlOverride>
    <w:lvlOverride w:ilvl="3">
      <w:startOverride w:val="1"/>
      <w:lvl w:ilvl="3">
        <w:start w:val="1"/>
        <w:numFmt w:val="decimal"/>
        <w:lvlText w:val="%4"/>
        <w:lvlJc w:val="left"/>
      </w:lvl>
    </w:lvlOverride>
    <w:lvlOverride w:ilvl="4">
      <w:startOverride w:val="1"/>
      <w:lvl w:ilvl="4">
        <w:start w:val="1"/>
        <w:numFmt w:val="decimal"/>
        <w:lvlText w:val="%5"/>
        <w:lvlJc w:val="left"/>
      </w:lvl>
    </w:lvlOverride>
    <w:lvlOverride w:ilvl="5">
      <w:startOverride w:val="1"/>
      <w:lvl w:ilvl="5">
        <w:start w:val="1"/>
        <w:numFmt w:val="decimal"/>
        <w:lvlText w:val="%6"/>
        <w:lvlJc w:val="left"/>
      </w:lvl>
    </w:lvlOverride>
    <w:lvlOverride w:ilvl="6">
      <w:startOverride w:val="1"/>
      <w:lvl w:ilvl="6">
        <w:start w:val="1"/>
        <w:numFmt w:val="decimal"/>
        <w:lvlText w:val="%7"/>
        <w:lvlJc w:val="left"/>
      </w:lvl>
    </w:lvlOverride>
    <w:lvlOverride w:ilvl="7">
      <w:startOverride w:val="1"/>
      <w:lvl w:ilvl="7">
        <w:start w:val="1"/>
        <w:numFmt w:val="decimal"/>
        <w:lvlText w:val="%8"/>
        <w:lvlJc w:val="left"/>
      </w:lvl>
    </w:lvlOverride>
  </w:num>
  <w:num w:numId="7">
    <w:abstractNumId w:val="28"/>
  </w:num>
  <w:num w:numId="8">
    <w:abstractNumId w:val="36"/>
  </w:num>
  <w:num w:numId="9">
    <w:abstractNumId w:val="9"/>
  </w:num>
  <w:num w:numId="10">
    <w:abstractNumId w:val="19"/>
  </w:num>
  <w:num w:numId="11">
    <w:abstractNumId w:val="37"/>
  </w:num>
  <w:num w:numId="12">
    <w:abstractNumId w:val="39"/>
  </w:num>
  <w:num w:numId="13">
    <w:abstractNumId w:val="11"/>
  </w:num>
  <w:num w:numId="14">
    <w:abstractNumId w:val="21"/>
  </w:num>
  <w:num w:numId="15">
    <w:abstractNumId w:val="42"/>
  </w:num>
  <w:num w:numId="16">
    <w:abstractNumId w:val="25"/>
  </w:num>
  <w:num w:numId="17">
    <w:abstractNumId w:val="22"/>
  </w:num>
  <w:num w:numId="18">
    <w:abstractNumId w:val="14"/>
  </w:num>
  <w:num w:numId="19">
    <w:abstractNumId w:val="40"/>
  </w:num>
  <w:num w:numId="20">
    <w:abstractNumId w:val="45"/>
  </w:num>
  <w:num w:numId="21">
    <w:abstractNumId w:val="43"/>
  </w:num>
  <w:num w:numId="22">
    <w:abstractNumId w:val="12"/>
  </w:num>
  <w:num w:numId="23">
    <w:abstractNumId w:val="16"/>
  </w:num>
  <w:num w:numId="24">
    <w:abstractNumId w:val="7"/>
  </w:num>
  <w:num w:numId="25">
    <w:abstractNumId w:val="44"/>
  </w:num>
  <w:num w:numId="26">
    <w:abstractNumId w:val="6"/>
  </w:num>
  <w:num w:numId="27">
    <w:abstractNumId w:val="30"/>
  </w:num>
  <w:num w:numId="28">
    <w:abstractNumId w:val="27"/>
  </w:num>
  <w:num w:numId="29">
    <w:abstractNumId w:val="41"/>
  </w:num>
  <w:num w:numId="30">
    <w:abstractNumId w:val="4"/>
  </w:num>
  <w:num w:numId="31">
    <w:abstractNumId w:val="35"/>
  </w:num>
  <w:num w:numId="32">
    <w:abstractNumId w:val="1"/>
  </w:num>
  <w:num w:numId="33">
    <w:abstractNumId w:val="29"/>
  </w:num>
  <w:num w:numId="34">
    <w:abstractNumId w:val="24"/>
  </w:num>
  <w:num w:numId="35">
    <w:abstractNumId w:val="33"/>
  </w:num>
  <w:num w:numId="36">
    <w:abstractNumId w:val="17"/>
  </w:num>
  <w:num w:numId="37">
    <w:abstractNumId w:val="26"/>
  </w:num>
  <w:num w:numId="38">
    <w:abstractNumId w:val="5"/>
  </w:num>
  <w:num w:numId="39">
    <w:abstractNumId w:val="23"/>
  </w:num>
  <w:num w:numId="40">
    <w:abstractNumId w:val="15"/>
  </w:num>
  <w:num w:numId="41">
    <w:abstractNumId w:val="3"/>
  </w:num>
  <w:num w:numId="42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</w:num>
  <w:num w:numId="44">
    <w:abstractNumId w:val="32"/>
  </w:num>
  <w:num w:numId="45">
    <w:abstractNumId w:val="31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lignBordersAndEdges/>
  <w:bordersDoNotSurroundHeader/>
  <w:activeWritingStyle w:appName="MSWord" w:lang="en-CA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7" w:nlCheck="1" w:checkStyle="1"/>
  <w:activeWritingStyle w:appName="MSWord" w:lang="en-CA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4096" w:nlCheck="1" w:checkStyle="0"/>
  <w:activeWritingStyle w:appName="MSWord" w:lang="en-CA" w:vendorID="64" w:dllVersion="4096" w:nlCheck="1" w:checkStyle="0"/>
  <w:activeWritingStyle w:appName="MSWord" w:lang="en-GB" w:vendorID="64" w:dllVersion="0" w:nlCheck="1" w:checkStyle="0"/>
  <w:activeWritingStyle w:appName="MSWord" w:lang="en-CA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A338F"/>
    <w:rsid w:val="00011DA0"/>
    <w:rsid w:val="000245C0"/>
    <w:rsid w:val="00030A25"/>
    <w:rsid w:val="000707D7"/>
    <w:rsid w:val="000A30DB"/>
    <w:rsid w:val="000B5C53"/>
    <w:rsid w:val="000C4EF4"/>
    <w:rsid w:val="000D6173"/>
    <w:rsid w:val="00143EAF"/>
    <w:rsid w:val="001501FF"/>
    <w:rsid w:val="001560B9"/>
    <w:rsid w:val="0015619C"/>
    <w:rsid w:val="0016785D"/>
    <w:rsid w:val="00172B1B"/>
    <w:rsid w:val="0017385E"/>
    <w:rsid w:val="00173C2D"/>
    <w:rsid w:val="00191C2C"/>
    <w:rsid w:val="001B1D73"/>
    <w:rsid w:val="001E66DB"/>
    <w:rsid w:val="001F5969"/>
    <w:rsid w:val="001F7123"/>
    <w:rsid w:val="00202943"/>
    <w:rsid w:val="0021411D"/>
    <w:rsid w:val="00226B08"/>
    <w:rsid w:val="002925CD"/>
    <w:rsid w:val="0029568A"/>
    <w:rsid w:val="002C3CCE"/>
    <w:rsid w:val="002E263D"/>
    <w:rsid w:val="0032243B"/>
    <w:rsid w:val="00324A2F"/>
    <w:rsid w:val="0035163B"/>
    <w:rsid w:val="00356014"/>
    <w:rsid w:val="003617A6"/>
    <w:rsid w:val="003621C7"/>
    <w:rsid w:val="003860C6"/>
    <w:rsid w:val="003866EB"/>
    <w:rsid w:val="00391AF9"/>
    <w:rsid w:val="004249F8"/>
    <w:rsid w:val="00441CAE"/>
    <w:rsid w:val="00471407"/>
    <w:rsid w:val="0047452E"/>
    <w:rsid w:val="004844BA"/>
    <w:rsid w:val="004A7DD5"/>
    <w:rsid w:val="004C23EA"/>
    <w:rsid w:val="004E0BF7"/>
    <w:rsid w:val="00526973"/>
    <w:rsid w:val="00531B62"/>
    <w:rsid w:val="00573C31"/>
    <w:rsid w:val="005810B7"/>
    <w:rsid w:val="00590360"/>
    <w:rsid w:val="005A3678"/>
    <w:rsid w:val="005A4A48"/>
    <w:rsid w:val="005B2F31"/>
    <w:rsid w:val="005B4EA0"/>
    <w:rsid w:val="005B68BA"/>
    <w:rsid w:val="005C0823"/>
    <w:rsid w:val="005E143D"/>
    <w:rsid w:val="005F68EF"/>
    <w:rsid w:val="00605C28"/>
    <w:rsid w:val="0060624C"/>
    <w:rsid w:val="006450F8"/>
    <w:rsid w:val="0068402C"/>
    <w:rsid w:val="0068584F"/>
    <w:rsid w:val="00696560"/>
    <w:rsid w:val="006A0CED"/>
    <w:rsid w:val="006A1D3A"/>
    <w:rsid w:val="006A3CB2"/>
    <w:rsid w:val="006A589D"/>
    <w:rsid w:val="006E4611"/>
    <w:rsid w:val="00741DC1"/>
    <w:rsid w:val="007544CA"/>
    <w:rsid w:val="00772F3B"/>
    <w:rsid w:val="00776225"/>
    <w:rsid w:val="0078357D"/>
    <w:rsid w:val="007D06AC"/>
    <w:rsid w:val="007E36E1"/>
    <w:rsid w:val="007E68DD"/>
    <w:rsid w:val="007F6B04"/>
    <w:rsid w:val="0081783B"/>
    <w:rsid w:val="00820893"/>
    <w:rsid w:val="008323E6"/>
    <w:rsid w:val="00873F99"/>
    <w:rsid w:val="0088658D"/>
    <w:rsid w:val="00893B33"/>
    <w:rsid w:val="008A2E99"/>
    <w:rsid w:val="008A6F22"/>
    <w:rsid w:val="008A7618"/>
    <w:rsid w:val="008B391F"/>
    <w:rsid w:val="008D2DBB"/>
    <w:rsid w:val="008E5DD6"/>
    <w:rsid w:val="00924007"/>
    <w:rsid w:val="009351D6"/>
    <w:rsid w:val="0096617F"/>
    <w:rsid w:val="009867AC"/>
    <w:rsid w:val="009970ED"/>
    <w:rsid w:val="009E1558"/>
    <w:rsid w:val="009E6C8B"/>
    <w:rsid w:val="009F2A0A"/>
    <w:rsid w:val="00A00CF5"/>
    <w:rsid w:val="00A00F31"/>
    <w:rsid w:val="00A13222"/>
    <w:rsid w:val="00A30FB8"/>
    <w:rsid w:val="00A34541"/>
    <w:rsid w:val="00A50361"/>
    <w:rsid w:val="00A75A17"/>
    <w:rsid w:val="00AB1681"/>
    <w:rsid w:val="00AD0BBB"/>
    <w:rsid w:val="00AD3D6A"/>
    <w:rsid w:val="00AF6978"/>
    <w:rsid w:val="00B11EF3"/>
    <w:rsid w:val="00B15C6B"/>
    <w:rsid w:val="00B17873"/>
    <w:rsid w:val="00B54062"/>
    <w:rsid w:val="00B65E77"/>
    <w:rsid w:val="00B7023E"/>
    <w:rsid w:val="00B91DAB"/>
    <w:rsid w:val="00BB02E8"/>
    <w:rsid w:val="00BC7A5C"/>
    <w:rsid w:val="00BE4B89"/>
    <w:rsid w:val="00BF1C04"/>
    <w:rsid w:val="00BF4C37"/>
    <w:rsid w:val="00C06804"/>
    <w:rsid w:val="00C169D2"/>
    <w:rsid w:val="00C25479"/>
    <w:rsid w:val="00C33D54"/>
    <w:rsid w:val="00C82D74"/>
    <w:rsid w:val="00C83630"/>
    <w:rsid w:val="00C857EE"/>
    <w:rsid w:val="00CB1B8C"/>
    <w:rsid w:val="00CB3E43"/>
    <w:rsid w:val="00CC2189"/>
    <w:rsid w:val="00CC6B86"/>
    <w:rsid w:val="00CD3F5F"/>
    <w:rsid w:val="00CF1961"/>
    <w:rsid w:val="00D159D2"/>
    <w:rsid w:val="00D23AC7"/>
    <w:rsid w:val="00D310A6"/>
    <w:rsid w:val="00D31F16"/>
    <w:rsid w:val="00D405B0"/>
    <w:rsid w:val="00D84229"/>
    <w:rsid w:val="00D94E14"/>
    <w:rsid w:val="00DA338F"/>
    <w:rsid w:val="00DB17AB"/>
    <w:rsid w:val="00DB73C9"/>
    <w:rsid w:val="00DC0EDD"/>
    <w:rsid w:val="00DD31FA"/>
    <w:rsid w:val="00E03C0E"/>
    <w:rsid w:val="00E05932"/>
    <w:rsid w:val="00E52DD5"/>
    <w:rsid w:val="00E559AF"/>
    <w:rsid w:val="00E60410"/>
    <w:rsid w:val="00E67D29"/>
    <w:rsid w:val="00E736C6"/>
    <w:rsid w:val="00E80ED5"/>
    <w:rsid w:val="00EA72C9"/>
    <w:rsid w:val="00EC20C2"/>
    <w:rsid w:val="00EC4513"/>
    <w:rsid w:val="00ED0CFB"/>
    <w:rsid w:val="00ED675A"/>
    <w:rsid w:val="00EF499D"/>
    <w:rsid w:val="00EF7795"/>
    <w:rsid w:val="00F303CA"/>
    <w:rsid w:val="00F33A6D"/>
    <w:rsid w:val="00F5229A"/>
    <w:rsid w:val="00F87A3D"/>
    <w:rsid w:val="00F9026E"/>
    <w:rsid w:val="00F92795"/>
    <w:rsid w:val="00FA7B72"/>
    <w:rsid w:val="00FB6034"/>
    <w:rsid w:val="00FC29A7"/>
    <w:rsid w:val="00FE3BB1"/>
    <w:rsid w:val="00FF2B5E"/>
    <w:rsid w:val="00FF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424FCBC9"/>
  <w15:chartTrackingRefBased/>
  <w15:docId w15:val="{C4CA2EEC-84A2-4580-B54B-1419AEE0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16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Univers" w:hAnsi="Univers"/>
      <w:b/>
      <w:sz w:val="32"/>
    </w:rPr>
  </w:style>
  <w:style w:type="paragraph" w:styleId="Heading3">
    <w:name w:val="heading 3"/>
    <w:basedOn w:val="Normal"/>
    <w:next w:val="Normal"/>
    <w:qFormat/>
    <w:pPr>
      <w:keepNext/>
      <w:tabs>
        <w:tab w:val="left" w:pos="0"/>
        <w:tab w:val="left" w:pos="720"/>
        <w:tab w:val="left" w:pos="1440"/>
        <w:tab w:val="left" w:pos="2160"/>
        <w:tab w:val="left" w:pos="2880"/>
        <w:tab w:val="left" w:pos="3182"/>
      </w:tabs>
      <w:jc w:val="center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cs="Arial"/>
      <w:sz w:val="18"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left" w:pos="-57"/>
        <w:tab w:val="left" w:pos="663"/>
        <w:tab w:val="left" w:pos="1383"/>
        <w:tab w:val="left" w:pos="2103"/>
        <w:tab w:val="left" w:pos="2823"/>
        <w:tab w:val="left" w:pos="3125"/>
        <w:tab w:val="left" w:pos="3543"/>
        <w:tab w:val="left" w:pos="4263"/>
        <w:tab w:val="left" w:pos="4983"/>
        <w:tab w:val="left" w:pos="5760"/>
        <w:tab w:val="left" w:pos="6840"/>
        <w:tab w:val="left" w:pos="7143"/>
        <w:tab w:val="left" w:pos="7863"/>
        <w:tab w:val="left" w:pos="8583"/>
        <w:tab w:val="left" w:pos="9303"/>
        <w:tab w:val="left" w:pos="10023"/>
      </w:tabs>
      <w:ind w:left="540"/>
      <w:jc w:val="both"/>
      <w:outlineLvl w:val="4"/>
    </w:pPr>
    <w:rPr>
      <w:b/>
      <w:szCs w:val="24"/>
    </w:rPr>
  </w:style>
  <w:style w:type="paragraph" w:styleId="Heading6">
    <w:name w:val="heading 6"/>
    <w:basedOn w:val="Normal"/>
    <w:next w:val="Normal"/>
    <w:qFormat/>
    <w:pPr>
      <w:keepNext/>
      <w:tabs>
        <w:tab w:val="left" w:pos="-2718"/>
        <w:tab w:val="left" w:pos="1171"/>
        <w:tab w:val="left" w:pos="1244"/>
        <w:tab w:val="left" w:pos="1317"/>
        <w:tab w:val="left" w:pos="1440"/>
        <w:tab w:val="left" w:pos="1544"/>
        <w:tab w:val="left" w:pos="1648"/>
        <w:tab w:val="left" w:pos="1753"/>
        <w:tab w:val="left" w:pos="2160"/>
        <w:tab w:val="left" w:pos="2252"/>
        <w:tab w:val="left" w:pos="2376"/>
        <w:tab w:val="left" w:pos="2499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left="351"/>
      <w:jc w:val="both"/>
      <w:outlineLvl w:val="5"/>
    </w:pPr>
    <w:rPr>
      <w:rFonts w:ascii="Univers" w:eastAsia="Arial Unicode MS" w:hAnsi="Univers" w:cs="Arial Unicode MS"/>
      <w:sz w:val="24"/>
    </w:rPr>
  </w:style>
  <w:style w:type="paragraph" w:styleId="Heading7">
    <w:name w:val="heading 7"/>
    <w:basedOn w:val="Normal"/>
    <w:next w:val="Normal"/>
    <w:qFormat/>
    <w:pPr>
      <w:keepNext/>
      <w:tabs>
        <w:tab w:val="left" w:pos="-2718"/>
        <w:tab w:val="left" w:pos="702"/>
        <w:tab w:val="left" w:pos="1171"/>
        <w:tab w:val="left" w:pos="1244"/>
        <w:tab w:val="left" w:pos="1317"/>
        <w:tab w:val="left" w:pos="1440"/>
        <w:tab w:val="left" w:pos="1544"/>
        <w:tab w:val="left" w:pos="1648"/>
        <w:tab w:val="left" w:pos="1753"/>
        <w:tab w:val="left" w:pos="2160"/>
        <w:tab w:val="left" w:pos="2252"/>
        <w:tab w:val="left" w:pos="2376"/>
        <w:tab w:val="left" w:pos="2499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jc w:val="both"/>
      <w:outlineLvl w:val="6"/>
    </w:pPr>
    <w:rPr>
      <w:rFonts w:ascii="Univers" w:hAnsi="Univers"/>
      <w:sz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er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  <w:lang w:val="en-U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Times New Roman" w:hAnsi="Times New Roman"/>
      <w:lang w:val="en-US"/>
    </w:rPr>
  </w:style>
  <w:style w:type="paragraph" w:styleId="BodyText">
    <w:name w:val="Body Text"/>
    <w:basedOn w:val="Normal"/>
    <w:pPr>
      <w:framePr w:w="1042" w:h="8640" w:hRule="exact" w:hSpace="240" w:vSpace="240" w:wrap="auto" w:vAnchor="text" w:hAnchor="page" w:x="10702" w:y="15"/>
      <w:widowControl w:val="0"/>
      <w:pBdr>
        <w:top w:val="single" w:sz="6" w:space="0" w:color="FFFFFF"/>
        <w:left w:val="single" w:sz="6" w:space="0" w:color="FFFFFF"/>
        <w:bottom w:val="single" w:sz="18" w:space="0" w:color="000000"/>
        <w:right w:val="single" w:sz="18" w:space="0" w:color="000000"/>
      </w:pBdr>
      <w:shd w:val="pct10" w:color="000000" w:fill="FFFFFF"/>
      <w:autoSpaceDE w:val="0"/>
      <w:autoSpaceDN w:val="0"/>
      <w:adjustRightInd w:val="0"/>
      <w:textDirection w:val="btLr"/>
    </w:pPr>
    <w:rPr>
      <w:rFonts w:ascii="Trebuchet MS" w:hAnsi="Trebuchet MS"/>
      <w:sz w:val="40"/>
      <w:szCs w:val="24"/>
    </w:rPr>
  </w:style>
  <w:style w:type="paragraph" w:customStyle="1" w:styleId="Level1">
    <w:name w:val="Level 1"/>
    <w:basedOn w:val="Normal"/>
    <w:pPr>
      <w:widowControl w:val="0"/>
      <w:numPr>
        <w:numId w:val="6"/>
      </w:numPr>
      <w:outlineLvl w:val="0"/>
    </w:pPr>
    <w:rPr>
      <w:rFonts w:ascii="Courier" w:hAnsi="Courier"/>
      <w:snapToGrid w:val="0"/>
      <w:sz w:val="24"/>
      <w:lang w:val="en-US"/>
    </w:rPr>
  </w:style>
  <w:style w:type="paragraph" w:styleId="BodyTextIndent">
    <w:name w:val="Body Text Indent"/>
    <w:basedOn w:val="Normal"/>
    <w:pPr>
      <w:widowControl w:val="0"/>
      <w:tabs>
        <w:tab w:val="left" w:pos="0"/>
        <w:tab w:val="left" w:pos="720"/>
        <w:tab w:val="left" w:pos="1098"/>
        <w:tab w:val="left" w:pos="1171"/>
        <w:tab w:val="left" w:pos="1244"/>
        <w:tab w:val="left" w:pos="1317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firstLine="1080"/>
      <w:jc w:val="center"/>
    </w:pPr>
    <w:rPr>
      <w:b/>
      <w:snapToGrid w:val="0"/>
      <w:sz w:val="24"/>
    </w:rPr>
  </w:style>
  <w:style w:type="paragraph" w:styleId="BodyTextIndent2">
    <w:name w:val="Body Text Indent 2"/>
    <w:basedOn w:val="Normal"/>
    <w:pPr>
      <w:tabs>
        <w:tab w:val="left" w:pos="540"/>
        <w:tab w:val="left" w:pos="2160"/>
        <w:tab w:val="left" w:pos="2880"/>
        <w:tab w:val="right" w:pos="11088"/>
      </w:tabs>
      <w:ind w:left="547"/>
    </w:pPr>
    <w:rPr>
      <w:lang w:val="en-CA"/>
    </w:rPr>
  </w:style>
  <w:style w:type="paragraph" w:styleId="BodyTextIndent3">
    <w:name w:val="Body Text Indent 3"/>
    <w:basedOn w:val="Normal"/>
    <w:pPr>
      <w:tabs>
        <w:tab w:val="left" w:pos="540"/>
        <w:tab w:val="left" w:pos="2160"/>
        <w:tab w:val="left" w:pos="2880"/>
        <w:tab w:val="right" w:pos="11088"/>
      </w:tabs>
      <w:spacing w:line="360" w:lineRule="atLeast"/>
      <w:ind w:left="540"/>
    </w:pPr>
    <w:rPr>
      <w:rFonts w:ascii="Univers" w:hAnsi="Univers"/>
      <w:sz w:val="24"/>
      <w:lang w:val="en-US"/>
    </w:rPr>
  </w:style>
  <w:style w:type="paragraph" w:styleId="TOC1">
    <w:name w:val="toc 1"/>
    <w:basedOn w:val="Normal"/>
    <w:next w:val="Normal"/>
    <w:autoRedefine/>
    <w:semiHidden/>
    <w:rPr>
      <w:rFonts w:ascii="Times New Roman" w:hAnsi="Times New Roman"/>
      <w:lang w:val="en-US"/>
    </w:rPr>
  </w:style>
  <w:style w:type="paragraph" w:styleId="Title">
    <w:name w:val="Title"/>
    <w:basedOn w:val="Normal"/>
    <w:qFormat/>
    <w:pPr>
      <w:jc w:val="center"/>
    </w:pPr>
    <w:rPr>
      <w:b/>
      <w:sz w:val="24"/>
      <w:lang w:val="en-US"/>
    </w:rPr>
  </w:style>
  <w:style w:type="character" w:styleId="Hyperlink">
    <w:name w:val="Hyperlink"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8178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rsid w:val="00D23AC7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3AC7"/>
  </w:style>
  <w:style w:type="character" w:customStyle="1" w:styleId="CommentTextChar">
    <w:name w:val="Comment Text Char"/>
    <w:link w:val="CommentText"/>
    <w:rsid w:val="00D23AC7"/>
    <w:rPr>
      <w:rFonts w:ascii="Arial" w:hAnsi="Arial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D23AC7"/>
    <w:rPr>
      <w:b/>
      <w:bCs/>
    </w:rPr>
  </w:style>
  <w:style w:type="character" w:customStyle="1" w:styleId="CommentSubjectChar">
    <w:name w:val="Comment Subject Char"/>
    <w:link w:val="CommentSubject"/>
    <w:rsid w:val="00D23AC7"/>
    <w:rPr>
      <w:rFonts w:ascii="Arial" w:hAnsi="Arial"/>
      <w:b/>
      <w:bCs/>
      <w:lang w:val="en-GB" w:eastAsia="en-US"/>
    </w:rPr>
  </w:style>
  <w:style w:type="paragraph" w:styleId="Revision">
    <w:name w:val="Revision"/>
    <w:hidden/>
    <w:uiPriority w:val="99"/>
    <w:semiHidden/>
    <w:rsid w:val="00FE3BB1"/>
    <w:rPr>
      <w:rFonts w:ascii="Arial" w:hAnsi="Arial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8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13" Type="http://schemas.openxmlformats.org/officeDocument/2006/relationships/customXml" Target="../customXml/item4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Pharmacy\Admin\All%20Sites\Drugs%20&amp;%20Therapeutics%20Committee\Pre-Printed%20Orders\PPO-Template,%20Style%20Guide,%20P&amp;Ps%20&amp;%20Misc\VA%20PPO%20Template%20(Headings)updatedJan200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HOP - Document" ma:contentTypeID="0x010100F34AABE00D94FD46AF2D59C68E15010C005DF36B6BDA118C479F871E34BCF6C2FA" ma:contentTypeVersion="37" ma:contentTypeDescription="" ma:contentTypeScope="" ma:versionID="f5d7d9c07b7622988d2d0f4a31dd95e1">
  <xsd:schema xmlns:xsd="http://www.w3.org/2001/XMLSchema" xmlns:xs="http://www.w3.org/2001/XMLSchema" xmlns:p="http://schemas.microsoft.com/office/2006/metadata/properties" xmlns:ns2="d926f385-e427-4f8d-a76f-34f61a0ae40a" targetNamespace="http://schemas.microsoft.com/office/2006/metadata/properties" ma:root="true" ma:fieldsID="e4c6ff45770a446254df0fd7370ff458" ns2:_="">
    <xsd:import namespace="d926f385-e427-4f8d-a76f-34f61a0ae40a"/>
    <xsd:element name="properties">
      <xsd:complexType>
        <xsd:sequence>
          <xsd:element name="documentManagement">
            <xsd:complexType>
              <xsd:all>
                <xsd:element ref="ns2:Old_x0020_Doc_x0020_Title" minOccurs="0"/>
                <xsd:element ref="ns2:SHOPAlphabet"/>
                <xsd:element ref="ns2:Program_x0020_Document_x0020_Number" minOccurs="0"/>
                <xsd:element ref="ns2:SHOPDocumentNumber" minOccurs="0"/>
                <xsd:element ref="ns2:SHOPSummary" minOccurs="0"/>
                <xsd:element ref="ns2:SHOPDocumentOwner" minOccurs="0"/>
                <xsd:element ref="ns2:SHOPDepartmentContact" minOccurs="0"/>
                <xsd:element ref="ns2:SHOPStatus"/>
                <xsd:element ref="ns2:SHOPReleased" minOccurs="0"/>
                <xsd:element ref="ns2:Posted_x0020_Date" minOccurs="0"/>
                <xsd:element ref="ns2:SHOPEffectiveDate" minOccurs="0"/>
                <xsd:element ref="ns2:Last_x0020_Reviewed" minOccurs="0"/>
                <xsd:element ref="ns2:SHOPRevised" minOccurs="0"/>
                <xsd:element ref="ns2:SHOPReview" minOccurs="0"/>
                <xsd:element ref="ns2:Approved_x0020_By" minOccurs="0"/>
                <xsd:element ref="ns2:SHOPRelatedResources" minOccurs="0"/>
                <xsd:element ref="ns2:SHOPKeywords" minOccurs="0"/>
                <xsd:element ref="ns2:TaxCatchAllLabel" minOccurs="0"/>
                <xsd:element ref="ns2:k397e8dad2e34a839c07bfacf1d7e65b" minOccurs="0"/>
                <xsd:element ref="ns2:g207dc5a24f34c0f84ec7c11bb34e55b" minOccurs="0"/>
                <xsd:element ref="ns2:he9a182e6f3e4605a12a8edf5def07b8" minOccurs="0"/>
                <xsd:element ref="ns2:ka1e8da912394bbf9cfa3b71c223b095" minOccurs="0"/>
                <xsd:element ref="ns2:obb717e511144ea7b994980623a56986" minOccurs="0"/>
                <xsd:element ref="ns2:_dlc_DocId" minOccurs="0"/>
                <xsd:element ref="ns2:_dlc_DocIdUrl" minOccurs="0"/>
                <xsd:element ref="ns2:_dlc_DocIdPersistId" minOccurs="0"/>
                <xsd:element ref="ns2:TaxCatchAll" minOccurs="0"/>
                <xsd:element ref="ns2:ShopOld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26f385-e427-4f8d-a76f-34f61a0ae40a" elementFormDefault="qualified">
    <xsd:import namespace="http://schemas.microsoft.com/office/2006/documentManagement/types"/>
    <xsd:import namespace="http://schemas.microsoft.com/office/infopath/2007/PartnerControls"/>
    <xsd:element name="Old_x0020_Doc_x0020_Title" ma:index="2" nillable="true" ma:displayName="Old Doc Title" ma:internalName="Old_x0020_Doc_x0020_Title">
      <xsd:simpleType>
        <xsd:restriction base="dms:Text">
          <xsd:maxLength value="255"/>
        </xsd:restriction>
      </xsd:simpleType>
    </xsd:element>
    <xsd:element name="SHOPAlphabet" ma:index="3" ma:displayName="Alphabet" ma:format="Dropdown" ma:internalName="SHOPAlphabet" ma:readOnly="false">
      <xsd:simpleType>
        <xsd:restriction base="dms:Choice">
          <xsd:enumeration value="A"/>
          <xsd:enumeration value="B"/>
          <xsd:enumeration value="C"/>
          <xsd:enumeration value="D"/>
          <xsd:enumeration value="E"/>
          <xsd:enumeration value="F"/>
          <xsd:enumeration value="G"/>
          <xsd:enumeration value="H"/>
          <xsd:enumeration value="I"/>
          <xsd:enumeration value="J"/>
          <xsd:enumeration value="K"/>
          <xsd:enumeration value="L"/>
          <xsd:enumeration value="M"/>
          <xsd:enumeration value="N"/>
          <xsd:enumeration value="O"/>
          <xsd:enumeration value="P"/>
          <xsd:enumeration value="Q"/>
          <xsd:enumeration value="R"/>
          <xsd:enumeration value="S"/>
          <xsd:enumeration value="T"/>
          <xsd:enumeration value="U"/>
          <xsd:enumeration value="V"/>
          <xsd:enumeration value="W"/>
          <xsd:enumeration value="X"/>
          <xsd:enumeration value="Y"/>
          <xsd:enumeration value="Z"/>
        </xsd:restriction>
      </xsd:simpleType>
    </xsd:element>
    <xsd:element name="Program_x0020_Document_x0020_Number" ma:index="4" nillable="true" ma:displayName="Program Document #" ma:internalName="Program_x0020_Document_x0020_Number">
      <xsd:simpleType>
        <xsd:restriction base="dms:Text">
          <xsd:maxLength value="255"/>
        </xsd:restriction>
      </xsd:simpleType>
    </xsd:element>
    <xsd:element name="SHOPDocumentNumber" ma:index="5" nillable="true" ma:displayName="Document Number" ma:indexed="true" ma:internalName="SHOPDocumentNumber">
      <xsd:simpleType>
        <xsd:restriction base="dms:Text">
          <xsd:maxLength value="255"/>
        </xsd:restriction>
      </xsd:simpleType>
    </xsd:element>
    <xsd:element name="SHOPSummary" ma:index="6" nillable="true" ma:displayName="Summary" ma:internalName="SHOPSummary">
      <xsd:simpleType>
        <xsd:restriction base="dms:Note"/>
      </xsd:simpleType>
    </xsd:element>
    <xsd:element name="SHOPDocumentOwner" ma:index="12" nillable="true" ma:displayName="Document Owner" ma:internalName="SHOPDocumentOwner">
      <xsd:simpleType>
        <xsd:restriction base="dms:Text">
          <xsd:maxLength value="255"/>
        </xsd:restriction>
      </xsd:simpleType>
    </xsd:element>
    <xsd:element name="SHOPDepartmentContact" ma:index="13" nillable="true" ma:displayName="Department Contact" ma:internalName="SHOPDepartmentContact">
      <xsd:simpleType>
        <xsd:restriction base="dms:Text">
          <xsd:maxLength value="255"/>
        </xsd:restriction>
      </xsd:simpleType>
    </xsd:element>
    <xsd:element name="SHOPStatus" ma:index="14" ma:displayName="Item Status" ma:default="Under Review" ma:format="Dropdown" ma:internalName="SHOPStatus" ma:readOnly="false">
      <xsd:simpleType>
        <xsd:union memberTypes="dms:Text">
          <xsd:simpleType>
            <xsd:restriction base="dms:Choice">
              <xsd:enumeration value="Under Review"/>
              <xsd:enumeration value="Released"/>
              <xsd:enumeration value="Archived"/>
              <xsd:enumeration value="Hide"/>
            </xsd:restriction>
          </xsd:simpleType>
        </xsd:union>
      </xsd:simpleType>
    </xsd:element>
    <xsd:element name="SHOPReleased" ma:index="15" nillable="true" ma:displayName="First Released Date" ma:description="MM/DD/YYYY" ma:format="DateOnly" ma:internalName="SHOPReleased">
      <xsd:simpleType>
        <xsd:restriction base="dms:DateTime"/>
      </xsd:simpleType>
    </xsd:element>
    <xsd:element name="Posted_x0020_Date" ma:index="16" nillable="true" ma:displayName="Posted Date" ma:format="DateOnly" ma:internalName="Posted_x0020_Date">
      <xsd:simpleType>
        <xsd:restriction base="dms:DateTime"/>
      </xsd:simpleType>
    </xsd:element>
    <xsd:element name="SHOPEffectiveDate" ma:index="17" nillable="true" ma:displayName="Effective Date" ma:description="MM/DD/YYYY" ma:format="DateOnly" ma:internalName="SHOPEffectiveDate">
      <xsd:simpleType>
        <xsd:restriction base="dms:DateTime"/>
      </xsd:simpleType>
    </xsd:element>
    <xsd:element name="Last_x0020_Reviewed" ma:index="18" nillable="true" ma:displayName="Last Reviewed" ma:format="DateOnly" ma:internalName="Last_x0020_Reviewed">
      <xsd:simpleType>
        <xsd:restriction base="dms:DateTime"/>
      </xsd:simpleType>
    </xsd:element>
    <xsd:element name="SHOPRevised" ma:index="19" nillable="true" ma:displayName="Last Revised Date" ma:description="MM/DD/YYYY" ma:format="DateOnly" ma:internalName="SHOPRevised">
      <xsd:simpleType>
        <xsd:restriction base="dms:DateTime"/>
      </xsd:simpleType>
    </xsd:element>
    <xsd:element name="SHOPReview" ma:index="20" nillable="true" ma:displayName="Next Review Date" ma:description="MM/DD/YYYY" ma:format="DateOnly" ma:internalName="SHOPReview">
      <xsd:simpleType>
        <xsd:restriction base="dms:DateTime"/>
      </xsd:simpleType>
    </xsd:element>
    <xsd:element name="Approved_x0020_By" ma:index="21" nillable="true" ma:displayName="Approved By" ma:internalName="Approved_x0020_By">
      <xsd:simpleType>
        <xsd:restriction base="dms:Text">
          <xsd:maxLength value="255"/>
        </xsd:restriction>
      </xsd:simpleType>
    </xsd:element>
    <xsd:element name="SHOPRelatedResources" ma:index="22" nillable="true" ma:displayName="Related Resources" ma:internalName="SHOPRelatedResources">
      <xsd:simpleType>
        <xsd:restriction base="dms:Unknown"/>
      </xsd:simpleType>
    </xsd:element>
    <xsd:element name="SHOPKeywords" ma:index="23" nillable="true" ma:displayName="Keyword" ma:internalName="SHOPKeywords">
      <xsd:simpleType>
        <xsd:restriction base="dms:Note"/>
      </xsd:simpleType>
    </xsd:element>
    <xsd:element name="TaxCatchAllLabel" ma:index="24" nillable="true" ma:displayName="Taxonomy Catch All Column1" ma:description="" ma:hidden="true" ma:list="{21bbdb14-7c62-46b5-ae2d-e9b18259be31}" ma:internalName="TaxCatchAllLabel" ma:readOnly="true" ma:showField="CatchAllDataLabel" ma:web="d926f385-e427-4f8d-a76f-34f61a0ae4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397e8dad2e34a839c07bfacf1d7e65b" ma:index="26" nillable="true" ma:taxonomy="true" ma:internalName="k397e8dad2e34a839c07bfacf1d7e65b" ma:taxonomyFieldName="SHOPAgency" ma:displayName="Community of Care / Agency" ma:default="" ma:fieldId="{4397e8da-d2e3-4a83-9c07-bfacf1d7e65b}" ma:taxonomyMulti="true" ma:sspId="e5481489-1c4e-4a78-9d25-61807e18e714" ma:termSetId="41e2a020-babc-4247-8ec6-acbc3bfc8e46" ma:anchorId="f664eab3-737e-4094-9e93-e0736d9afa59" ma:open="false" ma:isKeyword="false">
      <xsd:complexType>
        <xsd:sequence>
          <xsd:element ref="pc:Terms" minOccurs="0" maxOccurs="1"/>
        </xsd:sequence>
      </xsd:complexType>
    </xsd:element>
    <xsd:element name="g207dc5a24f34c0f84ec7c11bb34e55b" ma:index="28" nillable="true" ma:taxonomy="true" ma:internalName="g207dc5a24f34c0f84ec7c11bb34e55b" ma:taxonomyFieldName="SHOPResourceType" ma:displayName="Resource Types" ma:default="38;#Clinical|2e8a4e61-a6ce-4c69-8c79-4137c1a6833a" ma:fieldId="{0207dc5a-24f3-4c0f-84ec-7c11bb34e55b}" ma:taxonomyMulti="true" ma:sspId="e5481489-1c4e-4a78-9d25-61807e18e714" ma:termSetId="41e2a020-babc-4247-8ec6-acbc3bfc8e46" ma:anchorId="4ee56dde-161a-4f36-97bd-41a630c242dc" ma:open="false" ma:isKeyword="false">
      <xsd:complexType>
        <xsd:sequence>
          <xsd:element ref="pc:Terms" minOccurs="0" maxOccurs="1"/>
        </xsd:sequence>
      </xsd:complexType>
    </xsd:element>
    <xsd:element name="he9a182e6f3e4605a12a8edf5def07b8" ma:index="31" nillable="true" ma:taxonomy="true" ma:internalName="he9a182e6f3e4605a12a8edf5def07b8" ma:taxonomyFieldName="SHOPProgram" ma:displayName="Program / Service Owner" ma:default="" ma:fieldId="{1e9a182e-6f3e-4605-a12a-8edf5def07b8}" ma:taxonomyMulti="true" ma:sspId="e5481489-1c4e-4a78-9d25-61807e18e714" ma:termSetId="41e2a020-babc-4247-8ec6-acbc3bfc8e46" ma:anchorId="babee020-cec2-400f-84d1-982fb77462d5" ma:open="false" ma:isKeyword="false">
      <xsd:complexType>
        <xsd:sequence>
          <xsd:element ref="pc:Terms" minOccurs="0" maxOccurs="1"/>
        </xsd:sequence>
      </xsd:complexType>
    </xsd:element>
    <xsd:element name="ka1e8da912394bbf9cfa3b71c223b095" ma:index="33" ma:taxonomy="true" ma:internalName="ka1e8da912394bbf9cfa3b71c223b095" ma:taxonomyFieldName="SHOPHealthOrganization" ma:displayName="Health Organization" ma:readOnly="false" ma:default="" ma:fieldId="{4a1e8da9-1239-4bbf-9cfa-3b71c223b095}" ma:taxonomyMulti="true" ma:sspId="e5481489-1c4e-4a78-9d25-61807e18e714" ma:termSetId="41e2a020-babc-4247-8ec6-acbc3bfc8e46" ma:anchorId="cc5401fe-5086-4626-a601-123c27885dd0" ma:open="false" ma:isKeyword="false">
      <xsd:complexType>
        <xsd:sequence>
          <xsd:element ref="pc:Terms" minOccurs="0" maxOccurs="1"/>
        </xsd:sequence>
      </xsd:complexType>
    </xsd:element>
    <xsd:element name="obb717e511144ea7b994980623a56986" ma:index="34" nillable="true" ma:taxonomy="true" ma:internalName="obb717e511144ea7b994980623a56986" ma:taxonomyFieldName="SHOPDocumentType" ma:displayName="Document Type" ma:default="" ma:fieldId="{8bb717e5-1114-4ea7-b994-980623a56986}" ma:taxonomyMulti="true" ma:sspId="e5481489-1c4e-4a78-9d25-61807e18e714" ma:termSetId="41e2a020-babc-4247-8ec6-acbc3bfc8e46" ma:anchorId="408d2fb4-cde4-4fce-96a4-85302200382e" ma:open="false" ma:isKeyword="false">
      <xsd:complexType>
        <xsd:sequence>
          <xsd:element ref="pc:Terms" minOccurs="0" maxOccurs="1"/>
        </xsd:sequence>
      </xsd:complexType>
    </xsd:element>
    <xsd:element name="_dlc_DocId" ma:index="36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7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8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39" nillable="true" ma:displayName="Taxonomy Catch All Column" ma:description="" ma:hidden="true" ma:list="{21bbdb14-7c62-46b5-ae2d-e9b18259be31}" ma:internalName="TaxCatchAll" ma:showField="CatchAllData" ma:web="d926f385-e427-4f8d-a76f-34f61a0ae4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opOldId" ma:index="40" nillable="true" ma:displayName="ShopOldId" ma:hidden="true" ma:internalName="ShopOldId" ma:readOnly="fals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3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397e8dad2e34a839c07bfacf1d7e65b xmlns="d926f385-e427-4f8d-a76f-34f61a0ae40a">
      <Terms xmlns="http://schemas.microsoft.com/office/infopath/2007/PartnerControls"/>
    </k397e8dad2e34a839c07bfacf1d7e65b>
    <he9a182e6f3e4605a12a8edf5def07b8 xmlns="d926f385-e427-4f8d-a76f-34f61a0ae40a">
      <Terms xmlns="http://schemas.microsoft.com/office/infopath/2007/PartnerControls"/>
    </he9a182e6f3e4605a12a8edf5def07b8>
    <SHOPAlphabet xmlns="d926f385-e427-4f8d-a76f-34f61a0ae40a">P</SHOPAlphabet>
    <Program_x0020_Document_x0020_Number xmlns="d926f385-e427-4f8d-a76f-34f61a0ae40a" xsi:nil="true"/>
    <g207dc5a24f34c0f84ec7c11bb34e55b xmlns="d926f385-e427-4f8d-a76f-34f61a0ae40a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Clinical</TermName>
          <TermId xmlns="http://schemas.microsoft.com/office/infopath/2007/PartnerControls">2e8a4e61-a6ce-4c69-8c79-4137c1a6833a</TermId>
        </TermInfo>
      </Terms>
    </g207dc5a24f34c0f84ec7c11bb34e55b>
    <SHOPDocumentNumber xmlns="d926f385-e427-4f8d-a76f-34f61a0ae40a" xsi:nil="true"/>
    <SHOPStatus xmlns="d926f385-e427-4f8d-a76f-34f61a0ae40a">Hide</SHOPStatus>
    <Posted_x0020_Date xmlns="d926f385-e427-4f8d-a76f-34f61a0ae40a" xsi:nil="true"/>
    <SHOPDocumentOwner xmlns="d926f385-e427-4f8d-a76f-34f61a0ae40a" xsi:nil="true"/>
    <SHOPRevised xmlns="d926f385-e427-4f8d-a76f-34f61a0ae40a" xsi:nil="true"/>
    <Last_x0020_Reviewed xmlns="d926f385-e427-4f8d-a76f-34f61a0ae40a" xsi:nil="true"/>
    <Old_x0020_Doc_x0020_Title xmlns="d926f385-e427-4f8d-a76f-34f61a0ae40a" xsi:nil="true"/>
    <_dlc_DocId xmlns="d926f385-e427-4f8d-a76f-34f61a0ae40a">SHOP-768606860-380</_dlc_DocId>
    <TaxCatchAll xmlns="d926f385-e427-4f8d-a76f-34f61a0ae40a">
      <Value>5</Value>
      <Value>38</Value>
    </TaxCatchAll>
    <Approved_x0020_By xmlns="d926f385-e427-4f8d-a76f-34f61a0ae40a" xsi:nil="true"/>
    <SHOPDepartmentContact xmlns="d926f385-e427-4f8d-a76f-34f61a0ae40a" xsi:nil="true"/>
    <SHOPKeywords xmlns="d926f385-e427-4f8d-a76f-34f61a0ae40a" xsi:nil="true"/>
    <SHOPReview xmlns="d926f385-e427-4f8d-a76f-34f61a0ae40a" xsi:nil="true"/>
    <_dlc_DocIdUrl xmlns="d926f385-e427-4f8d-a76f-34f61a0ae40a">
      <Url>http://shop.healthcarebc.ca/_layouts/15/DocIdRedir.aspx?ID=SHOP-768606860-380</Url>
      <Description>SHOP-768606860-380</Description>
    </_dlc_DocIdUrl>
    <SHOPSummary xmlns="d926f385-e427-4f8d-a76f-34f61a0ae40a">Extract from Concentrated Potassium Chloride and Methotrexate for Direct Local Injection In Ectopic Pregnancy - 1197 (Aug 2022)</SHOPSummary>
    <SHOPReleased xmlns="d926f385-e427-4f8d-a76f-34f61a0ae40a" xsi:nil="true"/>
    <SHOPEffectiveDate xmlns="d926f385-e427-4f8d-a76f-34f61a0ae40a" xsi:nil="true"/>
    <SHOPRelatedResources xmlns="d926f385-e427-4f8d-a76f-34f61a0ae40a" xsi:nil="true"/>
    <obb717e511144ea7b994980623a56986 xmlns="d926f385-e427-4f8d-a76f-34f61a0ae40a">
      <Terms xmlns="http://schemas.microsoft.com/office/infopath/2007/PartnerControls"/>
    </obb717e511144ea7b994980623a56986>
    <ka1e8da912394bbf9cfa3b71c223b095 xmlns="d926f385-e427-4f8d-a76f-34f61a0ae40a">
      <Terms xmlns="http://schemas.microsoft.com/office/infopath/2007/PartnerControls">
        <TermInfo xmlns="http://schemas.microsoft.com/office/infopath/2007/PartnerControls">
          <TermName xmlns="http://schemas.microsoft.com/office/infopath/2007/PartnerControls">VCH</TermName>
          <TermId xmlns="http://schemas.microsoft.com/office/infopath/2007/PartnerControls">333d2c80-342c-4cf5-abb6-3d32fb4c853c</TermId>
        </TermInfo>
      </Terms>
    </ka1e8da912394bbf9cfa3b71c223b095>
    <ShopOldId xmlns="d926f385-e427-4f8d-a76f-34f61a0ae40a" xsi:nil="true"/>
  </documentManagement>
</p:properties>
</file>

<file path=customXml/itemProps1.xml><?xml version="1.0" encoding="utf-8"?>
<ds:datastoreItem xmlns:ds="http://schemas.openxmlformats.org/officeDocument/2006/customXml" ds:itemID="{5719E418-61A7-43C4-ADE0-E2639855191A}"/>
</file>

<file path=customXml/itemProps2.xml><?xml version="1.0" encoding="utf-8"?>
<ds:datastoreItem xmlns:ds="http://schemas.openxmlformats.org/officeDocument/2006/customXml" ds:itemID="{3BA4E598-3303-4039-B683-BB7B0E8A531C}"/>
</file>

<file path=customXml/itemProps3.xml><?xml version="1.0" encoding="utf-8"?>
<ds:datastoreItem xmlns:ds="http://schemas.openxmlformats.org/officeDocument/2006/customXml" ds:itemID="{A2303089-483D-4556-8C0B-FEEA02370FEC}"/>
</file>

<file path=customXml/itemProps4.xml><?xml version="1.0" encoding="utf-8"?>
<ds:datastoreItem xmlns:ds="http://schemas.openxmlformats.org/officeDocument/2006/customXml" ds:itemID="{4D559CEC-6F1A-44FA-8F5E-349712B17A82}"/>
</file>

<file path=docProps/app.xml><?xml version="1.0" encoding="utf-8"?>
<Properties xmlns="http://schemas.openxmlformats.org/officeDocument/2006/extended-properties" xmlns:vt="http://schemas.openxmlformats.org/officeDocument/2006/docPropsVTypes">
  <Template>VA PPO Template (Headings)updatedJan2009</Template>
  <TotalTime>1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VANCOUVER HOSPITAL</vt:lpstr>
    </vt:vector>
  </TitlesOfParts>
  <Company>Vancouver General Hospital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Ceasarian Scar Pregnancy Pathway</dc:title>
  <dc:subject/>
  <dc:creator>jday</dc:creator>
  <cp:keywords/>
  <dc:description/>
  <cp:lastModifiedBy>Rowell, Greg [VCH]</cp:lastModifiedBy>
  <cp:revision>2</cp:revision>
  <cp:lastPrinted>2008-04-24T21:51:00Z</cp:lastPrinted>
  <dcterms:created xsi:type="dcterms:W3CDTF">2022-10-05T17:29:00Z</dcterms:created>
  <dcterms:modified xsi:type="dcterms:W3CDTF">2022-10-05T17:29:00Z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HOPDocumentType">
    <vt:lpwstr/>
  </property>
  <property fmtid="{D5CDD505-2E9C-101B-9397-08002B2CF9AE}" pid="3" name="SHOPHealthOrganization">
    <vt:lpwstr>5;#VCH|333d2c80-342c-4cf5-abb6-3d32fb4c853c</vt:lpwstr>
  </property>
  <property fmtid="{D5CDD505-2E9C-101B-9397-08002B2CF9AE}" pid="4" name="ContentTypeId">
    <vt:lpwstr>0x010100F34AABE00D94FD46AF2D59C68E15010C005DF36B6BDA118C479F871E34BCF6C2FA</vt:lpwstr>
  </property>
  <property fmtid="{D5CDD505-2E9C-101B-9397-08002B2CF9AE}" pid="5" name="SHOPProgram">
    <vt:lpwstr/>
  </property>
  <property fmtid="{D5CDD505-2E9C-101B-9397-08002B2CF9AE}" pid="6" name="_dlc_DocIdItemGuid">
    <vt:lpwstr>97f94305-3594-417d-b653-6cbabe45b617</vt:lpwstr>
  </property>
  <property fmtid="{D5CDD505-2E9C-101B-9397-08002B2CF9AE}" pid="7" name="SHOPResourceType">
    <vt:lpwstr>38;#Clinical|2e8a4e61-a6ce-4c69-8c79-4137c1a6833a</vt:lpwstr>
  </property>
  <property fmtid="{D5CDD505-2E9C-101B-9397-08002B2CF9AE}" pid="8" name="SHOPAgency">
    <vt:lpwstr/>
  </property>
</Properties>
</file>